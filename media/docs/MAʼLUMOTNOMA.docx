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D27F" w14:textId="77777777" w:rsidR="00353335" w:rsidRPr="006E3596" w:rsidRDefault="00EA4122">
      <w:pPr>
        <w:spacing w:after="0" w:line="269" w:lineRule="auto"/>
        <w:ind w:left="-5" w:right="2055" w:hanging="10"/>
      </w:pPr>
      <w:r w:rsidRPr="006E3596">
        <w:rPr>
          <w:rFonts w:ascii="Times New Roman" w:eastAsia="Times New Roman" w:hAnsi="Times New Roman" w:cs="Times New Roman"/>
          <w:b/>
          <w:sz w:val="28"/>
        </w:rPr>
        <w:t xml:space="preserve">                                   MAʼLUMOTNOMA </w:t>
      </w:r>
    </w:p>
    <w:p w14:paraId="401356D6" w14:textId="77777777" w:rsidR="00353335" w:rsidRPr="006E3596" w:rsidRDefault="00EA4122">
      <w:pPr>
        <w:spacing w:after="78"/>
      </w:pPr>
      <w:r w:rsidRPr="006E3596">
        <w:rPr>
          <w:rFonts w:ascii="Times New Roman" w:eastAsia="Times New Roman" w:hAnsi="Times New Roman" w:cs="Times New Roman"/>
          <w:sz w:val="24"/>
        </w:rPr>
        <w:t xml:space="preserve"> </w:t>
      </w:r>
      <w:r w:rsidRPr="006E3596"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0F71D98" w14:textId="77777777" w:rsidR="00353335" w:rsidRPr="006E3596" w:rsidRDefault="00EA4122">
      <w:pPr>
        <w:pStyle w:val="1"/>
        <w:ind w:left="-5" w:right="2055"/>
        <w:rPr>
          <w:sz w:val="26"/>
          <w:szCs w:val="26"/>
        </w:rPr>
      </w:pPr>
      <w:r w:rsidRPr="006E3596">
        <w:t xml:space="preserve">            </w:t>
      </w:r>
      <w:r w:rsidR="00426447" w:rsidRPr="006E3596">
        <w:rPr>
          <w:sz w:val="26"/>
          <w:szCs w:val="26"/>
          <w:lang w:val="en-US"/>
        </w:rPr>
        <w:t>FOZILJONOV RAHMONJON MUZAFFAR</w:t>
      </w:r>
      <w:r w:rsidRPr="006E3596">
        <w:rPr>
          <w:sz w:val="26"/>
          <w:szCs w:val="26"/>
        </w:rPr>
        <w:t xml:space="preserve"> OʻGʻLI</w:t>
      </w:r>
      <w:r w:rsidRPr="006E3596">
        <w:rPr>
          <w:b w:val="0"/>
          <w:sz w:val="26"/>
          <w:szCs w:val="26"/>
        </w:rPr>
        <w:t xml:space="preserve"> </w:t>
      </w:r>
      <w:r w:rsidRPr="006E3596">
        <w:rPr>
          <w:sz w:val="26"/>
          <w:szCs w:val="26"/>
        </w:rPr>
        <w:t xml:space="preserve"> </w:t>
      </w:r>
    </w:p>
    <w:p w14:paraId="63371F7E" w14:textId="77777777" w:rsidR="00353335" w:rsidRPr="006E3596" w:rsidRDefault="008223D4">
      <w:pPr>
        <w:spacing w:after="48" w:line="239" w:lineRule="auto"/>
        <w:ind w:left="3572" w:right="1182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7714611" wp14:editId="6F99C21B">
            <wp:simplePos x="0" y="0"/>
            <wp:positionH relativeFrom="column">
              <wp:posOffset>4159885</wp:posOffset>
            </wp:positionH>
            <wp:positionV relativeFrom="paragraph">
              <wp:posOffset>29210</wp:posOffset>
            </wp:positionV>
            <wp:extent cx="1150620" cy="135509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122" w:rsidRPr="006E3596">
        <w:rPr>
          <w:rFonts w:ascii="Times New Roman" w:eastAsia="Times New Roman" w:hAnsi="Times New Roman" w:cs="Times New Roman"/>
          <w:b/>
          <w:sz w:val="24"/>
        </w:rPr>
        <w:t xml:space="preserve">                         </w:t>
      </w:r>
    </w:p>
    <w:p w14:paraId="54C0055B" w14:textId="77777777" w:rsidR="00353335" w:rsidRPr="006E3596" w:rsidRDefault="00EA4122">
      <w:pPr>
        <w:spacing w:after="3" w:line="266" w:lineRule="auto"/>
        <w:ind w:left="-5" w:right="2871" w:hanging="10"/>
        <w:jc w:val="both"/>
        <w:rPr>
          <w:lang w:val="en-US"/>
        </w:rPr>
      </w:pP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 xml:space="preserve">Tugilgan yili:                                            Tugilgan joyi: </w:t>
      </w:r>
    </w:p>
    <w:p w14:paraId="659A5311" w14:textId="77777777" w:rsidR="00353335" w:rsidRPr="006E3596" w:rsidRDefault="004E7D83">
      <w:pPr>
        <w:spacing w:after="5" w:line="268" w:lineRule="auto"/>
        <w:ind w:left="-5" w:right="1182" w:hanging="10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>28</w:t>
      </w:r>
      <w:r w:rsidR="00EA4122" w:rsidRPr="006E3596">
        <w:rPr>
          <w:rFonts w:ascii="Times New Roman" w:eastAsia="Times New Roman" w:hAnsi="Times New Roman" w:cs="Times New Roman"/>
          <w:sz w:val="24"/>
          <w:lang w:val="en-US"/>
        </w:rPr>
        <w:t>.0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>9</w:t>
      </w:r>
      <w:r w:rsidR="00EA4122" w:rsidRPr="006E3596">
        <w:rPr>
          <w:rFonts w:ascii="Times New Roman" w:eastAsia="Times New Roman" w:hAnsi="Times New Roman" w:cs="Times New Roman"/>
          <w:sz w:val="24"/>
          <w:lang w:val="en-US"/>
        </w:rPr>
        <w:t>.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>1999</w:t>
      </w:r>
      <w:r w:rsidR="00EA4122"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yil                                                </w:t>
      </w:r>
      <w:r w:rsidR="00426447" w:rsidRPr="006E3596">
        <w:rPr>
          <w:rFonts w:ascii="Times New Roman" w:eastAsia="Times New Roman" w:hAnsi="Times New Roman" w:cs="Times New Roman"/>
          <w:sz w:val="24"/>
          <w:lang w:val="en-US"/>
        </w:rPr>
        <w:t>Pop tumani</w:t>
      </w:r>
    </w:p>
    <w:p w14:paraId="6C71994D" w14:textId="77777777" w:rsidR="00353335" w:rsidRPr="006E3596" w:rsidRDefault="00EA4122">
      <w:pPr>
        <w:spacing w:after="30"/>
        <w:ind w:right="1182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                  </w:t>
      </w:r>
    </w:p>
    <w:p w14:paraId="5D130EEA" w14:textId="77777777" w:rsidR="00353335" w:rsidRPr="006E3596" w:rsidRDefault="00EA4122">
      <w:pPr>
        <w:spacing w:after="3" w:line="266" w:lineRule="auto"/>
        <w:ind w:left="-5" w:right="2871" w:hanging="10"/>
        <w:jc w:val="both"/>
        <w:rPr>
          <w:lang w:val="en-US"/>
        </w:rPr>
      </w:pP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 xml:space="preserve">Millati:                                                       Partiyaviyligi: </w:t>
      </w:r>
    </w:p>
    <w:p w14:paraId="3F300F3C" w14:textId="77777777" w:rsidR="00353335" w:rsidRPr="006E3596" w:rsidRDefault="00EA4122">
      <w:pPr>
        <w:tabs>
          <w:tab w:val="center" w:pos="1416"/>
          <w:tab w:val="center" w:pos="2125"/>
          <w:tab w:val="center" w:pos="3817"/>
        </w:tabs>
        <w:spacing w:after="5" w:line="268" w:lineRule="auto"/>
        <w:ind w:left="-15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oʻzbek  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                         Yoʻq </w:t>
      </w:r>
    </w:p>
    <w:p w14:paraId="31C53DAD" w14:textId="77777777" w:rsidR="00353335" w:rsidRPr="006E3596" w:rsidRDefault="00EA4122">
      <w:pPr>
        <w:spacing w:after="9"/>
        <w:ind w:right="1182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76DBD742" w14:textId="77777777" w:rsidR="00353335" w:rsidRPr="006E3596" w:rsidRDefault="00EA4122">
      <w:pPr>
        <w:spacing w:after="5" w:line="268" w:lineRule="auto"/>
        <w:ind w:left="4380" w:right="1182" w:hanging="4395"/>
        <w:rPr>
          <w:lang w:val="en-US"/>
        </w:rPr>
      </w:pP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 xml:space="preserve">Maʼlumoti:  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>oliy</w:t>
      </w: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 xml:space="preserve">                                       Tamomlagan: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202</w:t>
      </w:r>
      <w:r w:rsidR="00426447" w:rsidRPr="006E3596">
        <w:rPr>
          <w:rFonts w:ascii="Times New Roman" w:eastAsia="Times New Roman" w:hAnsi="Times New Roman" w:cs="Times New Roman"/>
          <w:sz w:val="24"/>
          <w:lang w:val="en-US"/>
        </w:rPr>
        <w:t>4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yil </w:t>
      </w:r>
      <w:r w:rsidR="00426447" w:rsidRPr="006E3596">
        <w:rPr>
          <w:rFonts w:ascii="Times New Roman" w:eastAsia="Times New Roman" w:hAnsi="Times New Roman" w:cs="Times New Roman"/>
          <w:sz w:val="24"/>
          <w:lang w:val="en-US"/>
        </w:rPr>
        <w:t>TATU Farg’ona filial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i </w:t>
      </w:r>
    </w:p>
    <w:p w14:paraId="6ADDEEC4" w14:textId="77777777" w:rsidR="00353335" w:rsidRPr="006E3596" w:rsidRDefault="00EA4122">
      <w:pPr>
        <w:spacing w:after="5" w:line="268" w:lineRule="auto"/>
        <w:ind w:left="-5" w:right="-21" w:hanging="10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ab/>
        <w:t xml:space="preserve">                                                                            </w:t>
      </w: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>Maʼlumoti buyicha mutaxassisligi: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="00426447" w:rsidRPr="006E3596">
        <w:rPr>
          <w:rFonts w:ascii="Times New Roman" w:eastAsia="Times New Roman" w:hAnsi="Times New Roman" w:cs="Times New Roman"/>
          <w:sz w:val="24"/>
          <w:lang w:val="en-US"/>
        </w:rPr>
        <w:t>Axborot xavfsizligi(sohalar bo‘yicha)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 </w:t>
      </w:r>
    </w:p>
    <w:p w14:paraId="5F1DD5B4" w14:textId="77777777" w:rsidR="00353335" w:rsidRPr="006E3596" w:rsidRDefault="00EA4122">
      <w:pPr>
        <w:spacing w:after="27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169C4803" w14:textId="77777777" w:rsidR="00353335" w:rsidRPr="006E3596" w:rsidRDefault="00EA4122">
      <w:pPr>
        <w:spacing w:after="3" w:line="266" w:lineRule="auto"/>
        <w:ind w:left="-5" w:right="2871" w:hanging="10"/>
        <w:jc w:val="both"/>
        <w:rPr>
          <w:lang w:val="en-US"/>
        </w:rPr>
      </w:pP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 xml:space="preserve">Ilmiy darajasi:                                          Ilmiy  unvoni: </w:t>
      </w:r>
    </w:p>
    <w:p w14:paraId="04836AF8" w14:textId="77777777" w:rsidR="00353335" w:rsidRPr="006E3596" w:rsidRDefault="00EA4122">
      <w:pPr>
        <w:spacing w:after="5" w:line="268" w:lineRule="auto"/>
        <w:ind w:left="-5" w:right="1182" w:hanging="10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yoʻq                                                                    yoʻq </w:t>
      </w:r>
    </w:p>
    <w:p w14:paraId="40AB5155" w14:textId="77777777" w:rsidR="00353335" w:rsidRPr="006E3596" w:rsidRDefault="00EA4122">
      <w:pPr>
        <w:spacing w:after="24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075C0E49" w14:textId="77777777" w:rsidR="00353335" w:rsidRPr="006E3596" w:rsidRDefault="00426447">
      <w:pPr>
        <w:spacing w:after="3" w:line="266" w:lineRule="auto"/>
        <w:ind w:left="-5" w:right="2871" w:hanging="10"/>
        <w:jc w:val="both"/>
        <w:rPr>
          <w:lang w:val="en-US"/>
        </w:rPr>
      </w:pP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>Q</w:t>
      </w:r>
      <w:r w:rsidR="00EA4122" w:rsidRPr="006E3596">
        <w:rPr>
          <w:rFonts w:ascii="Times New Roman" w:eastAsia="Times New Roman" w:hAnsi="Times New Roman" w:cs="Times New Roman"/>
          <w:b/>
          <w:sz w:val="24"/>
          <w:lang w:val="en-US"/>
        </w:rPr>
        <w:t>aysi chet va MDX xal</w:t>
      </w: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>q</w:t>
      </w:r>
      <w:r w:rsidR="00EA4122" w:rsidRPr="006E3596">
        <w:rPr>
          <w:rFonts w:ascii="Times New Roman" w:eastAsia="Times New Roman" w:hAnsi="Times New Roman" w:cs="Times New Roman"/>
          <w:b/>
          <w:sz w:val="24"/>
          <w:lang w:val="en-US"/>
        </w:rPr>
        <w:t>lari tillarini biladi:</w:t>
      </w:r>
      <w:r w:rsidR="00EA4122"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  </w:t>
      </w:r>
      <w:r w:rsidR="006E3596" w:rsidRPr="006E3596">
        <w:rPr>
          <w:rFonts w:ascii="Times New Roman" w:eastAsia="Times New Roman" w:hAnsi="Times New Roman" w:cs="Times New Roman"/>
          <w:sz w:val="24"/>
          <w:lang w:val="en-US"/>
        </w:rPr>
        <w:t>ingliz tili turk tili rus tili</w:t>
      </w:r>
      <w:r w:rsidR="00EA4122" w:rsidRPr="006E3596">
        <w:rPr>
          <w:rFonts w:ascii="Times New Roman" w:eastAsia="Times New Roman" w:hAnsi="Times New Roman" w:cs="Times New Roman"/>
          <w:sz w:val="24"/>
          <w:lang w:val="en-US"/>
        </w:rPr>
        <w:t xml:space="preserve">,  </w:t>
      </w:r>
    </w:p>
    <w:p w14:paraId="719CC947" w14:textId="77777777" w:rsidR="00353335" w:rsidRPr="006E3596" w:rsidRDefault="00EA4122">
      <w:pPr>
        <w:spacing w:after="31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26E2A2EE" w14:textId="77777777" w:rsidR="00353335" w:rsidRPr="006E3596" w:rsidRDefault="00EA4122">
      <w:pPr>
        <w:spacing w:after="3" w:line="266" w:lineRule="auto"/>
        <w:ind w:left="-5" w:right="2871" w:hanging="10"/>
        <w:jc w:val="both"/>
        <w:rPr>
          <w:lang w:val="en-US"/>
        </w:rPr>
      </w:pP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>Davlat mukofotlari bilan ta</w:t>
      </w:r>
      <w:r w:rsidR="00426447" w:rsidRPr="006E3596">
        <w:rPr>
          <w:rFonts w:ascii="Times New Roman" w:eastAsia="Times New Roman" w:hAnsi="Times New Roman" w:cs="Times New Roman"/>
          <w:b/>
          <w:sz w:val="24"/>
          <w:lang w:val="en-US"/>
        </w:rPr>
        <w:t>q</w:t>
      </w: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>dirlanganmi (</w:t>
      </w:r>
      <w:r w:rsidR="00426447" w:rsidRPr="006E3596">
        <w:rPr>
          <w:rFonts w:ascii="Times New Roman" w:eastAsia="Times New Roman" w:hAnsi="Times New Roman" w:cs="Times New Roman"/>
          <w:b/>
          <w:sz w:val="24"/>
          <w:lang w:val="en-US"/>
        </w:rPr>
        <w:t>q</w:t>
      </w: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>ana</w:t>
      </w:r>
      <w:r w:rsidR="00426447" w:rsidRPr="006E3596">
        <w:rPr>
          <w:rFonts w:ascii="Times New Roman" w:eastAsia="Times New Roman" w:hAnsi="Times New Roman" w:cs="Times New Roman"/>
          <w:b/>
          <w:sz w:val="24"/>
          <w:lang w:val="en-US"/>
        </w:rPr>
        <w:t>q</w:t>
      </w: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 xml:space="preserve">a sanasi): 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yoʻq. </w:t>
      </w:r>
    </w:p>
    <w:p w14:paraId="5F913AEF" w14:textId="77777777" w:rsidR="00353335" w:rsidRPr="006E3596" w:rsidRDefault="00EA4122">
      <w:pPr>
        <w:spacing w:after="0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618EBEAF" w14:textId="77777777" w:rsidR="00353335" w:rsidRPr="006E3596" w:rsidRDefault="00EA4122">
      <w:pPr>
        <w:spacing w:after="3" w:line="266" w:lineRule="auto"/>
        <w:ind w:left="-5" w:right="855" w:hanging="10"/>
        <w:jc w:val="both"/>
        <w:rPr>
          <w:lang w:val="en-US"/>
        </w:rPr>
      </w:pP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>Xal</w:t>
      </w:r>
      <w:r w:rsidR="00426447" w:rsidRPr="006E3596">
        <w:rPr>
          <w:rFonts w:ascii="Times New Roman" w:eastAsia="Times New Roman" w:hAnsi="Times New Roman" w:cs="Times New Roman"/>
          <w:b/>
          <w:sz w:val="24"/>
          <w:lang w:val="en-US"/>
        </w:rPr>
        <w:t>q</w:t>
      </w: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 xml:space="preserve"> deputatlari, Respublika, viloyat, tuman va tuman kengashi deputatimi yoki bosh</w:t>
      </w:r>
      <w:r w:rsidR="00426447" w:rsidRPr="006E3596">
        <w:rPr>
          <w:rFonts w:ascii="Times New Roman" w:eastAsia="Times New Roman" w:hAnsi="Times New Roman" w:cs="Times New Roman"/>
          <w:b/>
          <w:sz w:val="24"/>
          <w:lang w:val="en-US"/>
        </w:rPr>
        <w:t>q</w:t>
      </w: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>a saylanadigan organlarning aʼzosimi: (tuli</w:t>
      </w:r>
      <w:r w:rsidR="00426447" w:rsidRPr="006E3596">
        <w:rPr>
          <w:rFonts w:ascii="Times New Roman" w:eastAsia="Times New Roman" w:hAnsi="Times New Roman" w:cs="Times New Roman"/>
          <w:b/>
          <w:sz w:val="24"/>
          <w:lang w:val="en-US"/>
        </w:rPr>
        <w:t>q</w:t>
      </w: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 xml:space="preserve"> kursatilishi shart)  </w:t>
      </w: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yoʻq.  </w:t>
      </w:r>
    </w:p>
    <w:p w14:paraId="3C3633F0" w14:textId="77777777" w:rsidR="00353335" w:rsidRPr="006E3596" w:rsidRDefault="00EA4122">
      <w:pPr>
        <w:spacing w:after="31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06735B67" w14:textId="77777777" w:rsidR="00353335" w:rsidRPr="006E3596" w:rsidRDefault="00EA4122">
      <w:pPr>
        <w:spacing w:after="0"/>
        <w:ind w:right="848"/>
        <w:jc w:val="center"/>
        <w:rPr>
          <w:lang w:val="en-US"/>
        </w:rPr>
      </w:pP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 xml:space="preserve">Mexnat faoliyati: </w:t>
      </w:r>
    </w:p>
    <w:p w14:paraId="12863066" w14:textId="77777777" w:rsidR="00353335" w:rsidRDefault="00EA4122" w:rsidP="006C2DBD">
      <w:pPr>
        <w:spacing w:after="12"/>
        <w:ind w:right="787"/>
        <w:jc w:val="center"/>
        <w:rPr>
          <w:lang w:val="en-US"/>
        </w:rPr>
      </w:pPr>
      <w:r w:rsidRPr="006E3596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</w:p>
    <w:p w14:paraId="40FB7273" w14:textId="77777777" w:rsidR="006C2DBD" w:rsidRPr="006C2DBD" w:rsidRDefault="006C2DBD" w:rsidP="006C2DBD">
      <w:pPr>
        <w:spacing w:after="12"/>
        <w:ind w:right="78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Toshkent axborot texnologiyalari Axborot-kutubxona tizimlari labaratoriya mudiri 2025-yil 8-yanvardan 2025-yil 10-iyuniga qadar</w:t>
      </w:r>
    </w:p>
    <w:p w14:paraId="096284DD" w14:textId="77777777" w:rsidR="00EA4122" w:rsidRPr="006E3596" w:rsidRDefault="00EA4122">
      <w:pPr>
        <w:pStyle w:val="1"/>
        <w:ind w:left="3029" w:right="2055" w:hanging="3044"/>
        <w:rPr>
          <w:lang w:val="en-US"/>
        </w:rPr>
      </w:pPr>
      <w:r w:rsidRPr="006E3596">
        <w:rPr>
          <w:lang w:val="en-US"/>
        </w:rPr>
        <w:t xml:space="preserve">              </w:t>
      </w:r>
    </w:p>
    <w:p w14:paraId="238FD905" w14:textId="77777777" w:rsidR="00EA4122" w:rsidRPr="006E3596" w:rsidRDefault="00EA4122">
      <w:pPr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6E3596">
        <w:rPr>
          <w:lang w:val="en-US"/>
        </w:rPr>
        <w:br w:type="page"/>
      </w:r>
    </w:p>
    <w:p w14:paraId="60855A46" w14:textId="77777777" w:rsidR="00353335" w:rsidRPr="006E3596" w:rsidRDefault="00426447" w:rsidP="00EA41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359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Foziljonov Rahmonjon Muzaffar</w:t>
      </w:r>
      <w:r w:rsidR="00EA4122" w:rsidRPr="006E35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oʻgʻlining yaqin qarindoshlari toʻgrisida MAʼLUMOT</w:t>
      </w:r>
    </w:p>
    <w:p w14:paraId="76E517E0" w14:textId="77777777" w:rsidR="00353335" w:rsidRPr="006E3596" w:rsidRDefault="00EA4122">
      <w:pPr>
        <w:spacing w:after="0"/>
        <w:ind w:right="782"/>
        <w:jc w:val="center"/>
        <w:rPr>
          <w:lang w:val="en-US"/>
        </w:rPr>
      </w:pPr>
      <w:r w:rsidRPr="006E3596">
        <w:rPr>
          <w:rFonts w:ascii="Times New Roman" w:eastAsia="Times New Roman" w:hAnsi="Times New Roman" w:cs="Times New Roman"/>
          <w:b/>
          <w:sz w:val="26"/>
          <w:lang w:val="en-US"/>
        </w:rPr>
        <w:t xml:space="preserve"> </w:t>
      </w:r>
    </w:p>
    <w:tbl>
      <w:tblPr>
        <w:tblW w:w="10272" w:type="dxa"/>
        <w:tblInd w:w="-675" w:type="dxa"/>
        <w:tblCellMar>
          <w:top w:w="50" w:type="dxa"/>
          <w:bottom w:w="7" w:type="dxa"/>
          <w:right w:w="50" w:type="dxa"/>
        </w:tblCellMar>
        <w:tblLook w:val="04A0" w:firstRow="1" w:lastRow="0" w:firstColumn="1" w:lastColumn="0" w:noHBand="0" w:noVBand="1"/>
      </w:tblPr>
      <w:tblGrid>
        <w:gridCol w:w="1337"/>
        <w:gridCol w:w="2187"/>
        <w:gridCol w:w="1830"/>
        <w:gridCol w:w="3090"/>
        <w:gridCol w:w="1828"/>
      </w:tblGrid>
      <w:tr w:rsidR="00353335" w:rsidRPr="006E3596" w14:paraId="74041557" w14:textId="77777777" w:rsidTr="008223D4">
        <w:trPr>
          <w:trHeight w:val="468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1F485" w14:textId="77777777" w:rsidR="00353335" w:rsidRPr="006E3596" w:rsidRDefault="00574783" w:rsidP="00DF0DBB">
            <w:pPr>
              <w:spacing w:after="0" w:line="240" w:lineRule="auto"/>
              <w:jc w:val="center"/>
            </w:pPr>
            <w:r w:rsidRPr="00DF0DBB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Q</w:t>
            </w:r>
            <w:r w:rsidR="00EA4122" w:rsidRPr="00DF0DBB">
              <w:rPr>
                <w:rFonts w:ascii="Times New Roman" w:eastAsia="Times New Roman" w:hAnsi="Times New Roman" w:cs="Times New Roman"/>
                <w:b/>
                <w:sz w:val="20"/>
              </w:rPr>
              <w:t xml:space="preserve">arindoshligi 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6DCF" w14:textId="77777777" w:rsidR="00353335" w:rsidRPr="00DF0DBB" w:rsidRDefault="00EA4122" w:rsidP="00DF0DBB">
            <w:pPr>
              <w:spacing w:after="0" w:line="240" w:lineRule="auto"/>
              <w:jc w:val="center"/>
              <w:rPr>
                <w:lang w:val="en-US"/>
              </w:rPr>
            </w:pPr>
            <w:r w:rsidRPr="00DF0DBB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Familiyasi, ismi va otasininG ismi 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7495B" w14:textId="77777777" w:rsidR="00353335" w:rsidRPr="006E3596" w:rsidRDefault="00EA4122" w:rsidP="00DF0DBB">
            <w:pPr>
              <w:spacing w:after="0" w:line="240" w:lineRule="auto"/>
              <w:ind w:left="19" w:right="29"/>
              <w:jc w:val="center"/>
            </w:pPr>
            <w:r w:rsidRPr="00DF0DBB">
              <w:rPr>
                <w:rFonts w:ascii="Times New Roman" w:eastAsia="Times New Roman" w:hAnsi="Times New Roman" w:cs="Times New Roman"/>
                <w:b/>
                <w:sz w:val="20"/>
              </w:rPr>
              <w:t xml:space="preserve">Tugilgan joyi va yili 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619E1" w14:textId="77777777" w:rsidR="00353335" w:rsidRPr="006E3596" w:rsidRDefault="00EA4122" w:rsidP="00DF0DBB">
            <w:pPr>
              <w:spacing w:after="0" w:line="240" w:lineRule="auto"/>
              <w:ind w:right="59"/>
              <w:jc w:val="center"/>
            </w:pPr>
            <w:r w:rsidRPr="00DF0DBB">
              <w:rPr>
                <w:rFonts w:ascii="Times New Roman" w:eastAsia="Times New Roman" w:hAnsi="Times New Roman" w:cs="Times New Roman"/>
                <w:b/>
                <w:sz w:val="20"/>
              </w:rPr>
              <w:t xml:space="preserve">Ish joyi va lavozimi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B7CEB" w14:textId="77777777" w:rsidR="00353335" w:rsidRPr="006E3596" w:rsidRDefault="00EA4122" w:rsidP="00DF0DBB">
            <w:pPr>
              <w:spacing w:after="0" w:line="240" w:lineRule="auto"/>
              <w:ind w:right="63"/>
              <w:jc w:val="center"/>
            </w:pPr>
            <w:r w:rsidRPr="00DF0DBB">
              <w:rPr>
                <w:rFonts w:ascii="Times New Roman" w:eastAsia="Times New Roman" w:hAnsi="Times New Roman" w:cs="Times New Roman"/>
                <w:b/>
                <w:sz w:val="20"/>
              </w:rPr>
              <w:t xml:space="preserve">Turar joyi </w:t>
            </w:r>
          </w:p>
        </w:tc>
      </w:tr>
      <w:tr w:rsidR="00E31402" w:rsidRPr="00DF0DBB" w14:paraId="0C0732C5" w14:textId="77777777" w:rsidTr="008223D4">
        <w:trPr>
          <w:trHeight w:val="1111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39FDE" w14:textId="77777777" w:rsidR="00E31402" w:rsidRPr="006E3596" w:rsidRDefault="00E31402" w:rsidP="00DF0DBB">
            <w:pPr>
              <w:spacing w:after="0" w:line="240" w:lineRule="auto"/>
              <w:ind w:right="64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</w:rPr>
              <w:t xml:space="preserve">Otasi  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8EBD5" w14:textId="77777777" w:rsidR="00E31402" w:rsidRPr="006E3596" w:rsidRDefault="00E31402" w:rsidP="00DF0DBB">
            <w:pPr>
              <w:spacing w:after="0" w:line="240" w:lineRule="auto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</w:rPr>
              <w:t>Komi</w:t>
            </w: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lov Muzaffar Fozilovich</w:t>
            </w:r>
            <w:r w:rsidRPr="00DF0DB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F83D" w14:textId="77777777" w:rsidR="00E31402" w:rsidRPr="006E3596" w:rsidRDefault="00E31402" w:rsidP="00DF0DBB">
            <w:pPr>
              <w:spacing w:after="0" w:line="240" w:lineRule="auto"/>
              <w:ind w:left="65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Namangan viloyati Pop tumani</w:t>
            </w:r>
          </w:p>
          <w:p w14:paraId="077EF5EF" w14:textId="77777777" w:rsidR="00E31402" w:rsidRPr="006E3596" w:rsidRDefault="00E31402" w:rsidP="00DF0DBB">
            <w:pPr>
              <w:spacing w:after="0" w:line="275" w:lineRule="auto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15</w:t>
            </w:r>
            <w:r w:rsidRPr="00DF0DBB">
              <w:rPr>
                <w:rFonts w:ascii="Times New Roman" w:eastAsia="Times New Roman" w:hAnsi="Times New Roman" w:cs="Times New Roman"/>
                <w:sz w:val="24"/>
              </w:rPr>
              <w:t>.0</w:t>
            </w: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2</w:t>
            </w:r>
            <w:r w:rsidRPr="00DF0DBB">
              <w:rPr>
                <w:rFonts w:ascii="Times New Roman" w:eastAsia="Times New Roman" w:hAnsi="Times New Roman" w:cs="Times New Roman"/>
                <w:sz w:val="24"/>
              </w:rPr>
              <w:t>.197</w:t>
            </w: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49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8706" w14:textId="77777777" w:rsidR="00E31402" w:rsidRPr="00DF0DBB" w:rsidRDefault="00E31402" w:rsidP="00DF0DBB">
            <w:pPr>
              <w:spacing w:after="0" w:line="240" w:lineRule="auto"/>
              <w:ind w:left="65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2024-yil vafot etgan</w:t>
            </w:r>
          </w:p>
          <w:p w14:paraId="1821C9AC" w14:textId="77777777" w:rsidR="00E31402" w:rsidRPr="00DF0DBB" w:rsidRDefault="00E31402" w:rsidP="00DF0DBB">
            <w:pPr>
              <w:spacing w:after="0" w:line="240" w:lineRule="auto"/>
              <w:ind w:left="65"/>
              <w:jc w:val="center"/>
              <w:rPr>
                <w:lang w:val="en-US"/>
              </w:rPr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(Namangan viloyati Pop tumani</w:t>
            </w:r>
          </w:p>
          <w:p w14:paraId="634292D0" w14:textId="77777777" w:rsidR="00E31402" w:rsidRPr="00DF0DBB" w:rsidRDefault="00E31402" w:rsidP="00DF0D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F0DBB">
              <w:rPr>
                <w:rFonts w:ascii="Times New Roman" w:hAnsi="Times New Roman" w:cs="Times New Roman"/>
                <w:lang w:val="en-US"/>
              </w:rPr>
              <w:t>IIB profilaktika inspektori)</w:t>
            </w:r>
          </w:p>
        </w:tc>
      </w:tr>
      <w:tr w:rsidR="00353335" w:rsidRPr="006E3596" w14:paraId="0BFB7BFC" w14:textId="77777777" w:rsidTr="008223D4">
        <w:trPr>
          <w:trHeight w:val="1111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3770D" w14:textId="77777777" w:rsidR="00353335" w:rsidRPr="006E3596" w:rsidRDefault="00EA4122" w:rsidP="00DF0DBB">
            <w:pPr>
              <w:spacing w:after="0" w:line="240" w:lineRule="auto"/>
              <w:ind w:right="64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</w:rPr>
              <w:t xml:space="preserve">Onasi 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AEC23" w14:textId="77777777" w:rsidR="00574783" w:rsidRPr="00DF0DBB" w:rsidRDefault="00574783" w:rsidP="00DF0D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Jo‘rayeva Gulchexra  </w:t>
            </w:r>
          </w:p>
          <w:p w14:paraId="30F1E052" w14:textId="77777777" w:rsidR="00353335" w:rsidRPr="006E3596" w:rsidRDefault="00574783" w:rsidP="00DF0DBB">
            <w:pPr>
              <w:spacing w:after="0" w:line="240" w:lineRule="auto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</w:rPr>
              <w:t>Roxatovna</w:t>
            </w:r>
            <w:r w:rsidR="00EA4122" w:rsidRPr="00DF0DB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68F4" w14:textId="77777777" w:rsidR="00574783" w:rsidRPr="006E3596" w:rsidRDefault="00574783" w:rsidP="00DF0DBB">
            <w:pPr>
              <w:spacing w:after="0" w:line="240" w:lineRule="auto"/>
              <w:ind w:left="65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Namangan viloyati Pop tumani</w:t>
            </w:r>
          </w:p>
          <w:p w14:paraId="4AC23733" w14:textId="77777777" w:rsidR="00353335" w:rsidRPr="006E3596" w:rsidRDefault="00574783" w:rsidP="00DF0DBB">
            <w:pPr>
              <w:spacing w:after="0" w:line="240" w:lineRule="auto"/>
              <w:ind w:right="59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</w:rPr>
              <w:t>28.</w:t>
            </w: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1</w:t>
            </w:r>
            <w:r w:rsidRPr="00DF0DBB">
              <w:rPr>
                <w:rFonts w:ascii="Times New Roman" w:eastAsia="Times New Roman" w:hAnsi="Times New Roman" w:cs="Times New Roman"/>
                <w:sz w:val="24"/>
              </w:rPr>
              <w:t>0.197</w:t>
            </w: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C8236" w14:textId="77777777" w:rsidR="00353335" w:rsidRPr="006E3596" w:rsidRDefault="00BA3ED2" w:rsidP="00DF0DBB">
            <w:pPr>
              <w:spacing w:after="0" w:line="240" w:lineRule="auto"/>
              <w:ind w:right="60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Maktabda </w:t>
            </w:r>
            <w:r w:rsidR="00944C23"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o‘qituvchi</w:t>
            </w:r>
            <w:r w:rsidR="00EA4122" w:rsidRPr="00DF0DB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C0D90" w14:textId="77777777" w:rsidR="00944C23" w:rsidRPr="00DF0DBB" w:rsidRDefault="00944C23" w:rsidP="00DF0DBB">
            <w:pPr>
              <w:spacing w:after="0" w:line="240" w:lineRule="auto"/>
              <w:ind w:left="65"/>
              <w:jc w:val="center"/>
              <w:rPr>
                <w:lang w:val="en-US"/>
              </w:rPr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Namangan viloyati Pop tumani</w:t>
            </w:r>
          </w:p>
          <w:p w14:paraId="32910CC7" w14:textId="77777777" w:rsidR="00944C23" w:rsidRPr="00DF0DBB" w:rsidRDefault="00944C23" w:rsidP="00DF0D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F0DBB">
              <w:rPr>
                <w:rFonts w:ascii="Times New Roman" w:hAnsi="Times New Roman" w:cs="Times New Roman"/>
                <w:lang w:val="en-US"/>
              </w:rPr>
              <w:t xml:space="preserve">Sirdaryo QFY </w:t>
            </w:r>
          </w:p>
          <w:p w14:paraId="01A4025E" w14:textId="77777777" w:rsidR="00353335" w:rsidRPr="00DF0DBB" w:rsidRDefault="00944C23" w:rsidP="00DF0DBB">
            <w:pPr>
              <w:spacing w:after="0" w:line="240" w:lineRule="auto"/>
              <w:jc w:val="center"/>
              <w:rPr>
                <w:lang w:val="en-US"/>
              </w:rPr>
            </w:pPr>
            <w:r w:rsidRPr="00DF0DBB">
              <w:rPr>
                <w:rFonts w:ascii="Times New Roman" w:hAnsi="Times New Roman" w:cs="Times New Roman"/>
                <w:lang w:val="en-US"/>
              </w:rPr>
              <w:t>Muqumiy mfy 31-uy</w:t>
            </w:r>
            <w:r w:rsidR="00EA4122"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</w:p>
        </w:tc>
      </w:tr>
      <w:tr w:rsidR="00353335" w:rsidRPr="006E3596" w14:paraId="13D1B116" w14:textId="77777777" w:rsidTr="008223D4">
        <w:trPr>
          <w:trHeight w:val="1135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02FFD" w14:textId="77777777" w:rsidR="00353335" w:rsidRPr="006E3596" w:rsidRDefault="00BA3ED2" w:rsidP="00DF0DBB">
            <w:pPr>
              <w:spacing w:after="0" w:line="240" w:lineRule="auto"/>
              <w:ind w:right="64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Ukasi</w:t>
            </w:r>
            <w:r w:rsidR="00EA4122" w:rsidRPr="00DF0DB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CDE027" w14:textId="77777777" w:rsidR="00353335" w:rsidRPr="00DF0DBB" w:rsidRDefault="00BA3ED2" w:rsidP="00DF0DBB">
            <w:pPr>
              <w:spacing w:after="0" w:line="240" w:lineRule="auto"/>
              <w:jc w:val="center"/>
              <w:rPr>
                <w:lang w:val="en-US"/>
              </w:rPr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Foziljonov Rahimjon Muzaffar og‘li</w:t>
            </w:r>
            <w:r w:rsidR="00EA4122"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153B" w14:textId="77777777" w:rsidR="00353335" w:rsidRPr="00DF0DBB" w:rsidRDefault="00BA3ED2" w:rsidP="00DF0DBB">
            <w:pPr>
              <w:spacing w:after="0" w:line="240" w:lineRule="auto"/>
              <w:ind w:right="59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Namangan viloyati Pop tumani</w:t>
            </w:r>
            <w:r w:rsidR="00EA4122" w:rsidRPr="00DF0DB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9C442D6" w14:textId="77777777" w:rsidR="00BA3ED2" w:rsidRPr="00DF0DBB" w:rsidRDefault="00BA3ED2" w:rsidP="00DF0DBB">
            <w:pPr>
              <w:spacing w:after="0" w:line="240" w:lineRule="auto"/>
              <w:ind w:right="59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F0DBB">
              <w:rPr>
                <w:rFonts w:ascii="Times New Roman" w:hAnsi="Times New Roman" w:cs="Times New Roman"/>
                <w:lang w:val="en-US"/>
              </w:rPr>
              <w:t>04.07.2002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4F3BE" w14:textId="77777777" w:rsidR="00353335" w:rsidRPr="006E3596" w:rsidRDefault="00944C23" w:rsidP="00DF0DBB">
            <w:pPr>
              <w:spacing w:after="0" w:line="240" w:lineRule="auto"/>
              <w:ind w:right="60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Talaba</w:t>
            </w:r>
            <w:r w:rsidR="00EA4122" w:rsidRPr="00DF0DB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9E5C" w14:textId="77777777" w:rsidR="00944C23" w:rsidRPr="00DF0DBB" w:rsidRDefault="00944C23" w:rsidP="00DF0DBB">
            <w:pPr>
              <w:spacing w:after="0" w:line="240" w:lineRule="auto"/>
              <w:ind w:left="65"/>
              <w:jc w:val="center"/>
              <w:rPr>
                <w:lang w:val="en-US"/>
              </w:rPr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Namangan viloyati Pop tumani</w:t>
            </w:r>
          </w:p>
          <w:p w14:paraId="6792FD32" w14:textId="77777777" w:rsidR="00944C23" w:rsidRPr="00DF0DBB" w:rsidRDefault="00944C23" w:rsidP="00DF0D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F0DBB">
              <w:rPr>
                <w:rFonts w:ascii="Times New Roman" w:hAnsi="Times New Roman" w:cs="Times New Roman"/>
                <w:lang w:val="en-US"/>
              </w:rPr>
              <w:t xml:space="preserve">Sirdaryo QFY </w:t>
            </w:r>
          </w:p>
          <w:p w14:paraId="0D0855D6" w14:textId="77777777" w:rsidR="00353335" w:rsidRPr="00DF0DBB" w:rsidRDefault="00944C23" w:rsidP="00DF0DBB">
            <w:pPr>
              <w:spacing w:after="0" w:line="240" w:lineRule="auto"/>
              <w:jc w:val="center"/>
              <w:rPr>
                <w:lang w:val="en-US"/>
              </w:rPr>
            </w:pPr>
            <w:r w:rsidRPr="00DF0DBB">
              <w:rPr>
                <w:rFonts w:ascii="Times New Roman" w:hAnsi="Times New Roman" w:cs="Times New Roman"/>
                <w:lang w:val="en-US"/>
              </w:rPr>
              <w:t>Muqumiy mfy 31-uy</w:t>
            </w:r>
          </w:p>
        </w:tc>
      </w:tr>
      <w:tr w:rsidR="00353335" w:rsidRPr="006E3596" w14:paraId="655CF171" w14:textId="77777777" w:rsidTr="008223D4">
        <w:trPr>
          <w:trHeight w:val="1109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35143" w14:textId="77777777" w:rsidR="00353335" w:rsidRPr="006E3596" w:rsidRDefault="00BA3ED2" w:rsidP="00DF0DBB">
            <w:pPr>
              <w:spacing w:after="0" w:line="240" w:lineRule="auto"/>
              <w:ind w:right="66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Singlisi</w:t>
            </w:r>
            <w:r w:rsidR="00EA4122" w:rsidRPr="00DF0DB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D160FD" w14:textId="77777777" w:rsidR="00353335" w:rsidRPr="006E3596" w:rsidRDefault="00BA3ED2" w:rsidP="00DF0DBB">
            <w:pPr>
              <w:spacing w:after="0" w:line="240" w:lineRule="auto"/>
              <w:ind w:right="58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Foziljonova </w:t>
            </w:r>
            <w:r w:rsidR="00944C23"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Kamola Muzaffar qizi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2A840" w14:textId="77777777" w:rsidR="00944C23" w:rsidRPr="00DF0DBB" w:rsidRDefault="00944C23" w:rsidP="00DF0DBB">
            <w:pPr>
              <w:spacing w:after="0" w:line="240" w:lineRule="auto"/>
              <w:ind w:right="59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Namangan viloyati Pop tumani </w:t>
            </w:r>
          </w:p>
          <w:p w14:paraId="0C7D46AA" w14:textId="77777777" w:rsidR="00353335" w:rsidRPr="006E3596" w:rsidRDefault="00944C23" w:rsidP="00DF0DBB">
            <w:pPr>
              <w:spacing w:after="0" w:line="240" w:lineRule="auto"/>
              <w:ind w:right="59"/>
              <w:jc w:val="center"/>
            </w:pPr>
            <w:r w:rsidRPr="00DF0DBB">
              <w:rPr>
                <w:rFonts w:ascii="Times New Roman" w:eastAsia="Times New Roman" w:hAnsi="Times New Roman" w:cs="Times New Roman"/>
                <w:sz w:val="24"/>
              </w:rPr>
              <w:t>30.09.2009</w:t>
            </w:r>
            <w:r w:rsidR="00EA4122" w:rsidRPr="00DF0DB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CB011" w14:textId="77777777" w:rsidR="00353335" w:rsidRPr="00DF0DBB" w:rsidRDefault="00944C23" w:rsidP="00DF0DBB">
            <w:pPr>
              <w:spacing w:after="0" w:line="240" w:lineRule="auto"/>
              <w:ind w:right="59"/>
              <w:jc w:val="center"/>
              <w:rPr>
                <w:lang w:val="en-US"/>
              </w:rPr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Maktab o‘quvchisi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4605" w14:textId="77777777" w:rsidR="00944C23" w:rsidRPr="00DF0DBB" w:rsidRDefault="00944C23" w:rsidP="00DF0DBB">
            <w:pPr>
              <w:spacing w:after="0" w:line="240" w:lineRule="auto"/>
              <w:ind w:left="65"/>
              <w:jc w:val="center"/>
              <w:rPr>
                <w:lang w:val="en-US"/>
              </w:rPr>
            </w:pPr>
            <w:r w:rsidRPr="00DF0DBB">
              <w:rPr>
                <w:rFonts w:ascii="Times New Roman" w:eastAsia="Times New Roman" w:hAnsi="Times New Roman" w:cs="Times New Roman"/>
                <w:sz w:val="24"/>
                <w:lang w:val="en-US"/>
              </w:rPr>
              <w:t>Namangan viloyati Pop tumani</w:t>
            </w:r>
          </w:p>
          <w:p w14:paraId="5349F4B3" w14:textId="77777777" w:rsidR="00944C23" w:rsidRPr="00DF0DBB" w:rsidRDefault="00944C23" w:rsidP="00DF0D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F0DBB">
              <w:rPr>
                <w:rFonts w:ascii="Times New Roman" w:hAnsi="Times New Roman" w:cs="Times New Roman"/>
                <w:lang w:val="en-US"/>
              </w:rPr>
              <w:t xml:space="preserve">Sirdaryo QFY </w:t>
            </w:r>
          </w:p>
          <w:p w14:paraId="573D4A6C" w14:textId="77777777" w:rsidR="00353335" w:rsidRPr="00DF0DBB" w:rsidRDefault="00944C23" w:rsidP="00DF0DBB">
            <w:pPr>
              <w:spacing w:after="0" w:line="240" w:lineRule="auto"/>
              <w:jc w:val="center"/>
              <w:rPr>
                <w:lang w:val="en-US"/>
              </w:rPr>
            </w:pPr>
            <w:r w:rsidRPr="00DF0DBB">
              <w:rPr>
                <w:rFonts w:ascii="Times New Roman" w:hAnsi="Times New Roman" w:cs="Times New Roman"/>
                <w:lang w:val="en-US"/>
              </w:rPr>
              <w:t>Muqumiy mfy 31-uy</w:t>
            </w:r>
          </w:p>
        </w:tc>
      </w:tr>
      <w:tr w:rsidR="006C2DBD" w:rsidRPr="006E3596" w14:paraId="33A83A3B" w14:textId="77777777" w:rsidTr="008223D4">
        <w:trPr>
          <w:trHeight w:val="1109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75E95" w14:textId="77777777" w:rsidR="006C2DBD" w:rsidRPr="006C2DBD" w:rsidRDefault="006C2DBD" w:rsidP="00DF0DBB">
            <w:pPr>
              <w:spacing w:after="0" w:line="240" w:lineRule="auto"/>
              <w:ind w:right="66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E44E7F" w14:textId="77777777" w:rsidR="006C2DBD" w:rsidRPr="00DF0DBB" w:rsidRDefault="006C2DBD" w:rsidP="00DF0DBB">
            <w:pPr>
              <w:spacing w:after="0" w:line="240" w:lineRule="auto"/>
              <w:ind w:right="58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44C35" w14:textId="77777777" w:rsidR="006C2DBD" w:rsidRPr="00DF0DBB" w:rsidRDefault="006C2DBD" w:rsidP="006C2DBD">
            <w:pPr>
              <w:spacing w:after="0" w:line="240" w:lineRule="auto"/>
              <w:ind w:right="59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C6093" w14:textId="77777777" w:rsidR="006C2DBD" w:rsidRPr="00DF0DBB" w:rsidRDefault="006C2DBD" w:rsidP="00DF0DBB">
            <w:pPr>
              <w:spacing w:after="0" w:line="240" w:lineRule="auto"/>
              <w:ind w:right="59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C0A5" w14:textId="77777777" w:rsidR="006C2DBD" w:rsidRPr="00DF0DBB" w:rsidRDefault="006C2DBD" w:rsidP="00DF0DBB">
            <w:pPr>
              <w:spacing w:after="0" w:line="240" w:lineRule="auto"/>
              <w:ind w:left="65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</w:p>
        </w:tc>
      </w:tr>
    </w:tbl>
    <w:p w14:paraId="57CEBD6D" w14:textId="77777777" w:rsidR="00353335" w:rsidRPr="006E3596" w:rsidRDefault="00EA4122">
      <w:pPr>
        <w:spacing w:after="0"/>
        <w:ind w:right="787"/>
        <w:jc w:val="center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3145F031" w14:textId="77777777" w:rsidR="00353335" w:rsidRPr="006E3596" w:rsidRDefault="00EA4122">
      <w:pPr>
        <w:spacing w:after="0"/>
        <w:ind w:right="787"/>
        <w:jc w:val="center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631C495C" w14:textId="77777777" w:rsidR="00353335" w:rsidRPr="006E3596" w:rsidRDefault="00EA4122">
      <w:pPr>
        <w:spacing w:after="0"/>
        <w:ind w:right="787"/>
        <w:jc w:val="center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4F374C27" w14:textId="77777777" w:rsidR="00353335" w:rsidRPr="006E3596" w:rsidRDefault="00EA4122">
      <w:pPr>
        <w:spacing w:after="0"/>
        <w:rPr>
          <w:lang w:val="en-US"/>
        </w:rPr>
      </w:pPr>
      <w:r w:rsidRPr="006E3596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sectPr w:rsidR="00353335" w:rsidRPr="006E3596">
      <w:pgSz w:w="11906" w:h="16838"/>
      <w:pgMar w:top="609" w:right="0" w:bottom="132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E9"/>
    <w:rsid w:val="00353335"/>
    <w:rsid w:val="00426447"/>
    <w:rsid w:val="004E7D83"/>
    <w:rsid w:val="00574783"/>
    <w:rsid w:val="006C25E9"/>
    <w:rsid w:val="006C2DBD"/>
    <w:rsid w:val="006E3596"/>
    <w:rsid w:val="00802593"/>
    <w:rsid w:val="008223D4"/>
    <w:rsid w:val="00944C23"/>
    <w:rsid w:val="00A25ED8"/>
    <w:rsid w:val="00BA3ED2"/>
    <w:rsid w:val="00DF0DBB"/>
    <w:rsid w:val="00E31402"/>
    <w:rsid w:val="00EA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83A89"/>
  <w15:docId w15:val="{340CFD27-8F32-4753-8CAA-FFC360CD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69" w:lineRule="auto"/>
      <w:ind w:left="10" w:hanging="10"/>
      <w:outlineLvl w:val="0"/>
    </w:pPr>
    <w:rPr>
      <w:rFonts w:ascii="Times New Roman" w:hAnsi="Times New Roman"/>
      <w:b/>
      <w:color w:val="000000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C2D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6C2DBD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Foziljonov%20obevtivka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2615D-7EA4-456C-9F30-B515E6B69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Foziljonov obevtivka</Template>
  <TotalTime>0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PREDATOR</dc:creator>
  <cp:keywords/>
  <cp:lastModifiedBy>PREDATOR</cp:lastModifiedBy>
  <cp:revision>1</cp:revision>
  <cp:lastPrinted>2025-09-04T05:31:00Z</cp:lastPrinted>
  <dcterms:created xsi:type="dcterms:W3CDTF">2025-10-21T10:07:00Z</dcterms:created>
  <dcterms:modified xsi:type="dcterms:W3CDTF">2025-10-21T10:07:00Z</dcterms:modified>
</cp:coreProperties>
</file>